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Ind w:w="5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2"/>
      </w:tblGrid>
      <w:tr w:rsidR="00C328D0" w:rsidTr="00C328D0">
        <w:tc>
          <w:tcPr>
            <w:tcW w:w="9592" w:type="dxa"/>
            <w:tcBorders>
              <w:top w:val="single" w:sz="4" w:space="0" w:color="0070C0"/>
              <w:left w:val="nil"/>
              <w:right w:val="nil"/>
            </w:tcBorders>
          </w:tcPr>
          <w:p w:rsidR="00C328D0" w:rsidRPr="00C328D0" w:rsidRDefault="00540BF0" w:rsidP="00C328D0">
            <w:pPr>
              <w:pStyle w:val="NoSpacing"/>
              <w:spacing w:before="240" w:after="240"/>
              <w:jc w:val="center"/>
              <w:rPr>
                <w:sz w:val="56"/>
                <w:szCs w:val="56"/>
              </w:rPr>
            </w:pPr>
            <w:sdt>
              <w:sdtPr>
                <w:rPr>
                  <w:rFonts w:asciiTheme="majorHAnsi" w:hAnsiTheme="majorHAnsi" w:cs="Times New Roman"/>
                  <w:sz w:val="56"/>
                  <w:szCs w:val="56"/>
                  <w:lang w:val="es-CO"/>
                </w:rPr>
                <w:alias w:val="Nombre del destinatario:"/>
                <w:tag w:val="Nombre del destinatario:"/>
                <w:id w:val="-856427655"/>
                <w:placeholder>
                  <w:docPart w:val="03D24091AA0F40D1860C82FA575AB2FC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15:appearance w15:val="hidden"/>
                <w:text w:multiLine="1"/>
              </w:sdtPr>
              <w:sdtEndPr/>
              <w:sdtContent>
                <w:r w:rsidR="00C328D0" w:rsidRPr="00C328D0">
                  <w:rPr>
                    <w:rFonts w:asciiTheme="majorHAnsi" w:hAnsiTheme="majorHAnsi" w:cs="Times New Roman"/>
                    <w:sz w:val="56"/>
                    <w:szCs w:val="56"/>
                    <w:lang w:val="es-CO"/>
                  </w:rPr>
                  <w:t>MANUAL DE USUARIO</w:t>
                </w:r>
              </w:sdtContent>
            </w:sdt>
          </w:p>
        </w:tc>
      </w:tr>
      <w:tr w:rsidR="00C328D0" w:rsidRPr="006671D4" w:rsidTr="00C328D0">
        <w:tc>
          <w:tcPr>
            <w:tcW w:w="9592" w:type="dxa"/>
            <w:tcBorders>
              <w:left w:val="nil"/>
              <w:bottom w:val="single" w:sz="4" w:space="0" w:color="0070C0"/>
              <w:right w:val="nil"/>
            </w:tcBorders>
          </w:tcPr>
          <w:p w:rsidR="00CE0A38" w:rsidRPr="00CE0A38" w:rsidRDefault="00C328D0" w:rsidP="00CE0A38">
            <w:pPr>
              <w:ind w:left="2160" w:hanging="2160"/>
              <w:jc w:val="center"/>
              <w:rPr>
                <w:sz w:val="28"/>
                <w:szCs w:val="28"/>
                <w:lang w:val="es-CO"/>
              </w:rPr>
            </w:pPr>
            <w:r w:rsidRPr="00CE0A38">
              <w:rPr>
                <w:rFonts w:ascii="Times New Roman" w:hAnsi="Times New Roman" w:cs="Times New Roman"/>
                <w:sz w:val="28"/>
                <w:szCs w:val="28"/>
                <w:lang w:val="es-CO"/>
              </w:rPr>
              <w:t xml:space="preserve">Título del software: </w:t>
            </w:r>
            <w:r w:rsidR="00337D98" w:rsidRPr="00CE0A38">
              <w:rPr>
                <w:rFonts w:ascii="Times New Roman" w:hAnsi="Times New Roman" w:cs="Times New Roman"/>
                <w:sz w:val="28"/>
                <w:szCs w:val="28"/>
                <w:lang w:val="es-CO"/>
              </w:rPr>
              <w:t>Anali</w:t>
            </w:r>
            <w:r w:rsidR="00337D98">
              <w:rPr>
                <w:rFonts w:ascii="Times New Roman" w:hAnsi="Times New Roman" w:cs="Times New Roman"/>
                <w:sz w:val="28"/>
                <w:szCs w:val="28"/>
                <w:lang w:val="es-CO"/>
              </w:rPr>
              <w:t>zador</w:t>
            </w:r>
            <w:r w:rsidR="00CE0A38" w:rsidRPr="00CE0A38">
              <w:rPr>
                <w:rFonts w:ascii="Times New Roman" w:hAnsi="Times New Roman" w:cs="Times New Roman"/>
                <w:sz w:val="28"/>
                <w:szCs w:val="28"/>
                <w:lang w:val="es-CO"/>
              </w:rPr>
              <w:t xml:space="preserve"> de imágenes de microscopia</w:t>
            </w:r>
            <w:r w:rsidR="00337D98">
              <w:rPr>
                <w:rFonts w:ascii="Times New Roman" w:hAnsi="Times New Roman" w:cs="Times New Roman"/>
                <w:sz w:val="28"/>
                <w:szCs w:val="28"/>
                <w:lang w:val="es-CO"/>
              </w:rPr>
              <w:t xml:space="preserve"> - AIM</w:t>
            </w:r>
          </w:p>
          <w:p w:rsidR="00403BC1" w:rsidRPr="00403BC1" w:rsidRDefault="00403BC1" w:rsidP="00403BC1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s-CO"/>
              </w:rPr>
            </w:pPr>
            <w:r w:rsidRPr="00403BC1">
              <w:rPr>
                <w:rFonts w:ascii="Times New Roman" w:hAnsi="Times New Roman" w:cs="Times New Roman"/>
                <w:sz w:val="28"/>
                <w:szCs w:val="28"/>
                <w:lang w:val="es-CO"/>
              </w:rPr>
              <w:t>Autores: Crhistian C. Segura, Johann F. Osma</w:t>
            </w:r>
          </w:p>
          <w:p w:rsidR="00403BC1" w:rsidRPr="00403BC1" w:rsidRDefault="00403BC1" w:rsidP="00403BC1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s-CO"/>
              </w:rPr>
            </w:pPr>
            <w:r w:rsidRPr="00403BC1">
              <w:rPr>
                <w:rFonts w:ascii="Times New Roman" w:hAnsi="Times New Roman" w:cs="Times New Roman"/>
                <w:sz w:val="28"/>
                <w:szCs w:val="28"/>
                <w:lang w:val="es-CO"/>
              </w:rPr>
              <w:t>Afiliación: Grupo de investigación CMUA, Universidad de los Andes</w:t>
            </w:r>
          </w:p>
          <w:p w:rsidR="00C328D0" w:rsidRPr="004340A0" w:rsidRDefault="00403BC1" w:rsidP="00403BC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3BC1">
              <w:rPr>
                <w:rFonts w:ascii="Times New Roman" w:hAnsi="Times New Roman" w:cs="Times New Roman"/>
                <w:sz w:val="28"/>
                <w:szCs w:val="28"/>
                <w:lang w:val="es-CO"/>
              </w:rPr>
              <w:t>Correo de contacto: cc.segura@uniandes.edu.co</w:t>
            </w:r>
          </w:p>
        </w:tc>
      </w:tr>
    </w:tbl>
    <w:p w:rsidR="004416AD" w:rsidRPr="006671D4" w:rsidRDefault="004416AD" w:rsidP="004E4B02">
      <w:pPr>
        <w:pStyle w:val="NoSpacing"/>
        <w:rPr>
          <w:rFonts w:ascii="Times New Roman" w:hAnsi="Times New Roman" w:cs="Times New Roman"/>
        </w:rPr>
      </w:pPr>
    </w:p>
    <w:p w:rsidR="00C328D0" w:rsidRPr="006671D4" w:rsidRDefault="00C328D0" w:rsidP="004E4B0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671D4">
        <w:rPr>
          <w:rFonts w:ascii="Times New Roman" w:hAnsi="Times New Roman" w:cs="Times New Roman"/>
          <w:sz w:val="24"/>
          <w:szCs w:val="24"/>
        </w:rPr>
        <w:t>Índice:</w:t>
      </w:r>
    </w:p>
    <w:p w:rsidR="00C328D0" w:rsidRPr="006671D4" w:rsidRDefault="00C328D0" w:rsidP="00C328D0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671D4">
        <w:rPr>
          <w:rFonts w:ascii="Times New Roman" w:hAnsi="Times New Roman" w:cs="Times New Roman"/>
          <w:sz w:val="24"/>
          <w:szCs w:val="24"/>
        </w:rPr>
        <w:t xml:space="preserve">Descripción del programa. </w:t>
      </w:r>
    </w:p>
    <w:p w:rsidR="00732589" w:rsidRPr="006671D4" w:rsidRDefault="00732589" w:rsidP="00C328D0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671D4">
        <w:rPr>
          <w:rFonts w:ascii="Times New Roman" w:hAnsi="Times New Roman" w:cs="Times New Roman"/>
          <w:sz w:val="24"/>
          <w:szCs w:val="24"/>
        </w:rPr>
        <w:t>Requisitos mínimos del ordenador.</w:t>
      </w:r>
    </w:p>
    <w:p w:rsidR="00AD7F0B" w:rsidRPr="006671D4" w:rsidRDefault="001850E6" w:rsidP="00C328D0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671D4">
        <w:rPr>
          <w:rFonts w:ascii="Times New Roman" w:hAnsi="Times New Roman" w:cs="Times New Roman"/>
          <w:sz w:val="24"/>
          <w:szCs w:val="24"/>
        </w:rPr>
        <w:t>Componentes del software.</w:t>
      </w:r>
    </w:p>
    <w:p w:rsidR="003E1E6F" w:rsidRPr="006671D4" w:rsidRDefault="003E1E6F" w:rsidP="00C328D0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671D4">
        <w:rPr>
          <w:rFonts w:ascii="Times New Roman" w:hAnsi="Times New Roman" w:cs="Times New Roman"/>
          <w:sz w:val="24"/>
          <w:szCs w:val="24"/>
        </w:rPr>
        <w:t xml:space="preserve">Diagrama de flujo. </w:t>
      </w:r>
    </w:p>
    <w:p w:rsidR="00363F92" w:rsidRPr="006671D4" w:rsidRDefault="00363F92" w:rsidP="00C328D0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671D4">
        <w:rPr>
          <w:rFonts w:ascii="Times New Roman" w:hAnsi="Times New Roman" w:cs="Times New Roman"/>
          <w:sz w:val="24"/>
          <w:szCs w:val="24"/>
        </w:rPr>
        <w:t>Manejo del software</w:t>
      </w:r>
    </w:p>
    <w:p w:rsidR="003E1E6F" w:rsidRDefault="00AE1A50" w:rsidP="003E1E6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:rsidR="00AE1A50" w:rsidRPr="006671D4" w:rsidRDefault="00AE1A50" w:rsidP="003E1E6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E1E6F" w:rsidRPr="006671D4" w:rsidRDefault="003E1E6F" w:rsidP="00AD7F0B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D4">
        <w:rPr>
          <w:rFonts w:ascii="Times New Roman" w:hAnsi="Times New Roman" w:cs="Times New Roman"/>
          <w:sz w:val="24"/>
          <w:szCs w:val="24"/>
        </w:rPr>
        <w:t>Descripción del programa:</w:t>
      </w:r>
    </w:p>
    <w:p w:rsidR="003E1E6F" w:rsidRPr="006671D4" w:rsidRDefault="003E1E6F" w:rsidP="003E1E6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671D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B1FC5" w:rsidRDefault="00CE0A38" w:rsidP="00523AA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CE0A38">
        <w:rPr>
          <w:rFonts w:ascii="Times New Roman" w:hAnsi="Times New Roman" w:cs="Times New Roman"/>
          <w:sz w:val="24"/>
          <w:szCs w:val="24"/>
        </w:rPr>
        <w:t>El programa permite ha</w:t>
      </w:r>
      <w:r>
        <w:rPr>
          <w:rFonts w:ascii="Times New Roman" w:hAnsi="Times New Roman" w:cs="Times New Roman"/>
          <w:sz w:val="24"/>
          <w:szCs w:val="24"/>
        </w:rPr>
        <w:t xml:space="preserve">cer mediciones de microscopia </w:t>
      </w:r>
      <w:r w:rsidRPr="00CE0A38">
        <w:rPr>
          <w:rFonts w:ascii="Times New Roman" w:hAnsi="Times New Roman" w:cs="Times New Roman"/>
          <w:sz w:val="24"/>
          <w:szCs w:val="24"/>
        </w:rPr>
        <w:t xml:space="preserve">teniendo un patrón de medida </w:t>
      </w:r>
      <w:r w:rsidR="00BF0A7B">
        <w:rPr>
          <w:rFonts w:ascii="Times New Roman" w:hAnsi="Times New Roman" w:cs="Times New Roman"/>
          <w:sz w:val="24"/>
          <w:szCs w:val="24"/>
        </w:rPr>
        <w:t xml:space="preserve">con los ajustes ópticos del microscopio utilizado. Además, </w:t>
      </w:r>
      <w:r w:rsidR="00523AA9">
        <w:rPr>
          <w:rFonts w:ascii="Times New Roman" w:hAnsi="Times New Roman" w:cs="Times New Roman"/>
          <w:sz w:val="24"/>
          <w:szCs w:val="24"/>
        </w:rPr>
        <w:t xml:space="preserve">las mediciones realizas pueden cuantificarse mediante una </w:t>
      </w:r>
      <w:r w:rsidR="00BF0A7B">
        <w:rPr>
          <w:rFonts w:ascii="Times New Roman" w:hAnsi="Times New Roman" w:cs="Times New Roman"/>
          <w:sz w:val="24"/>
          <w:szCs w:val="24"/>
        </w:rPr>
        <w:t>escala</w:t>
      </w:r>
      <w:r w:rsidR="00523AA9">
        <w:rPr>
          <w:rFonts w:ascii="Times New Roman" w:hAnsi="Times New Roman" w:cs="Times New Roman"/>
          <w:sz w:val="24"/>
          <w:szCs w:val="24"/>
        </w:rPr>
        <w:t xml:space="preserve"> definida por él usuario. Igualmente, en el software se pueden </w:t>
      </w:r>
      <w:r w:rsidR="00BF0A7B">
        <w:rPr>
          <w:rFonts w:ascii="Times New Roman" w:hAnsi="Times New Roman" w:cs="Times New Roman"/>
          <w:sz w:val="24"/>
          <w:szCs w:val="24"/>
        </w:rPr>
        <w:t>exportar imágenes</w:t>
      </w:r>
      <w:r w:rsidR="00523AA9">
        <w:rPr>
          <w:rFonts w:ascii="Times New Roman" w:hAnsi="Times New Roman" w:cs="Times New Roman"/>
          <w:sz w:val="24"/>
          <w:szCs w:val="24"/>
        </w:rPr>
        <w:t xml:space="preserve"> de las mediciones con la barra de escala de microscopia dada por él usuario</w:t>
      </w:r>
      <w:r w:rsidR="00BF0A7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63F92" w:rsidRDefault="00363F92">
      <w:pPr>
        <w:rPr>
          <w:sz w:val="24"/>
          <w:szCs w:val="24"/>
        </w:rPr>
      </w:pPr>
    </w:p>
    <w:p w:rsidR="00DD5B6D" w:rsidRDefault="00AD7F0B" w:rsidP="00AD7F0B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D4">
        <w:rPr>
          <w:rFonts w:ascii="Times New Roman" w:hAnsi="Times New Roman" w:cs="Times New Roman"/>
          <w:sz w:val="24"/>
          <w:szCs w:val="24"/>
        </w:rPr>
        <w:t>Requisitos Mínimos</w:t>
      </w:r>
      <w:r w:rsidR="00DD5B6D" w:rsidRPr="006671D4">
        <w:rPr>
          <w:rFonts w:ascii="Times New Roman" w:hAnsi="Times New Roman" w:cs="Times New Roman"/>
          <w:sz w:val="24"/>
          <w:szCs w:val="24"/>
        </w:rPr>
        <w:t xml:space="preserve"> del ordenador: SOFTWARE PARA USUARIOS DE WINDOWS® </w:t>
      </w:r>
    </w:p>
    <w:p w:rsidR="00AE1A50" w:rsidRPr="006671D4" w:rsidRDefault="00AE1A50" w:rsidP="00AE1A5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:rsidR="00AD7F0B" w:rsidRPr="00DD5B6D" w:rsidRDefault="00AE1A50" w:rsidP="00DD5B6D">
      <w:pPr>
        <w:pStyle w:val="NoSpacing"/>
        <w:ind w:left="720"/>
        <w:rPr>
          <w:sz w:val="24"/>
          <w:szCs w:val="24"/>
        </w:rPr>
      </w:pPr>
      <w:r w:rsidRPr="006671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5066030</wp:posOffset>
            </wp:positionH>
            <wp:positionV relativeFrom="paragraph">
              <wp:posOffset>7620</wp:posOffset>
            </wp:positionV>
            <wp:extent cx="342900" cy="342900"/>
            <wp:effectExtent l="0" t="0" r="0" b="0"/>
            <wp:wrapSquare wrapText="bothSides"/>
            <wp:docPr id="56" name="Imagen 56" descr="Resultado de imagen para computado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Resultado de imagen para computador ic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F0B" w:rsidRDefault="00AD7F0B" w:rsidP="00AD7F0B">
      <w:pPr>
        <w:pStyle w:val="NoSpacing"/>
        <w:ind w:left="720"/>
        <w:rPr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1037903</wp:posOffset>
                </wp:positionH>
                <wp:positionV relativeFrom="paragraph">
                  <wp:posOffset>9673</wp:posOffset>
                </wp:positionV>
                <wp:extent cx="4179537" cy="486889"/>
                <wp:effectExtent l="0" t="0" r="12065" b="2794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9537" cy="486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D7F0B" w:rsidRPr="006671D4" w:rsidRDefault="00AD7F0B" w:rsidP="00AD7F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671D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Microsoft Windows 7 o superior con .net framework 4.5 o superior</w:t>
                            </w:r>
                          </w:p>
                          <w:p w:rsidR="00AD7F0B" w:rsidRDefault="00AD7F0B" w:rsidP="00AD7F0B">
                            <w:pPr>
                              <w:ind w:left="36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9" o:spid="_x0000_s1026" type="#_x0000_t202" style="position:absolute;left:0;text-align:left;margin-left:81.7pt;margin-top:.75pt;width:329.1pt;height:38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" fillcolor="white [3201]" strokeweight="1.5pt">
                <v:textbox>
                  <w:txbxContent>
                    <w:p w:rsidR="00AD7F0B" w:rsidRPr="006671D4" w:rsidRDefault="00AD7F0B" w:rsidP="00AD7F0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671D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Microsoft Windows 7 o superior con .net framework 4.5 o superior</w:t>
                      </w:r>
                    </w:p>
                    <w:p w:rsidR="00AD7F0B" w:rsidRDefault="00AD7F0B" w:rsidP="00AD7F0B">
                      <w:pPr>
                        <w:ind w:left="36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DAF50E4" wp14:editId="19BEE6D0">
            <wp:extent cx="510639" cy="466884"/>
            <wp:effectExtent l="0" t="0" r="3810" b="9525"/>
            <wp:docPr id="16" name="Imagen 16" descr="Resultado de imagen para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Resultado de imagen para windows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13" t="21358" r="21352" b="18998"/>
                    <a:stretch/>
                  </pic:blipFill>
                  <pic:spPr bwMode="auto">
                    <a:xfrm>
                      <a:off x="0" y="0"/>
                      <a:ext cx="536177" cy="49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F92" w:rsidRDefault="00363F92" w:rsidP="00AE1A50">
      <w:pPr>
        <w:pStyle w:val="NoSpacing"/>
        <w:ind w:left="720"/>
        <w:jc w:val="center"/>
        <w:rPr>
          <w:sz w:val="24"/>
          <w:szCs w:val="24"/>
        </w:rPr>
      </w:pPr>
    </w:p>
    <w:p w:rsidR="00AD7F0B" w:rsidRDefault="001850E6" w:rsidP="006671D4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D4">
        <w:rPr>
          <w:rFonts w:ascii="Times New Roman" w:hAnsi="Times New Roman" w:cs="Times New Roman"/>
          <w:sz w:val="24"/>
          <w:szCs w:val="24"/>
        </w:rPr>
        <w:t xml:space="preserve">Componentes del software. </w:t>
      </w:r>
    </w:p>
    <w:p w:rsidR="00AE1A50" w:rsidRPr="006671D4" w:rsidRDefault="00AE1A50" w:rsidP="00AE1A5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:rsidR="001850E6" w:rsidRPr="006671D4" w:rsidRDefault="001850E6" w:rsidP="006671D4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71D4">
        <w:rPr>
          <w:rFonts w:ascii="Times New Roman" w:hAnsi="Times New Roman" w:cs="Times New Roman"/>
          <w:sz w:val="24"/>
          <w:szCs w:val="24"/>
        </w:rPr>
        <w:t>Las partes que componen el software se encuentran señaladas en la siguiente figura.</w:t>
      </w:r>
    </w:p>
    <w:p w:rsidR="00363F92" w:rsidRPr="006671D4" w:rsidRDefault="00363F92" w:rsidP="006671D4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es-CO"/>
        </w:rPr>
      </w:pPr>
    </w:p>
    <w:p w:rsidR="00363F92" w:rsidRPr="006671D4" w:rsidRDefault="00363F92" w:rsidP="006671D4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es-CO"/>
        </w:rPr>
      </w:pPr>
    </w:p>
    <w:p w:rsidR="00363F92" w:rsidRDefault="00AE1A50" w:rsidP="00AE1A50">
      <w:pPr>
        <w:pStyle w:val="ListParagraph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s-CO"/>
        </w:rPr>
      </w:pPr>
      <w:r>
        <w:rPr>
          <w:noProof/>
          <w:lang w:val="en-US"/>
        </w:rPr>
        <w:lastRenderedPageBreak/>
        <w:drawing>
          <wp:inline distT="0" distB="0" distL="0" distR="0" wp14:anchorId="04CD4A28" wp14:editId="3E459B58">
            <wp:extent cx="3453241" cy="156298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317"/>
                    <a:stretch/>
                  </pic:blipFill>
                  <pic:spPr bwMode="auto">
                    <a:xfrm>
                      <a:off x="0" y="0"/>
                      <a:ext cx="3453241" cy="1562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B6D" w:rsidRPr="006671D4" w:rsidRDefault="001850E6" w:rsidP="006671D4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6671D4">
        <w:rPr>
          <w:rFonts w:ascii="Times New Roman" w:hAnsi="Times New Roman" w:cs="Times New Roman"/>
          <w:sz w:val="24"/>
          <w:szCs w:val="24"/>
          <w:lang w:val="es-CO"/>
        </w:rPr>
        <w:t>Diagrama de flujo del funcionamiento:</w:t>
      </w:r>
      <w:r w:rsidR="00DD5B6D" w:rsidRPr="006671D4"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</w:p>
    <w:p w:rsidR="00363F92" w:rsidRDefault="00363F92" w:rsidP="006671D4">
      <w:pPr>
        <w:pStyle w:val="ListParagraph"/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</w:p>
    <w:p w:rsidR="00AE1A50" w:rsidRPr="006671D4" w:rsidRDefault="00F00C61" w:rsidP="006671D4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CO"/>
        </w:rPr>
      </w:pPr>
      <w:bookmarkStart w:id="0" w:name="_GoBack"/>
      <w:r>
        <w:rPr>
          <w:noProof/>
          <w:lang w:val="en-US"/>
        </w:rPr>
        <w:drawing>
          <wp:inline distT="0" distB="0" distL="0" distR="0">
            <wp:extent cx="1679237" cy="5257800"/>
            <wp:effectExtent l="0" t="0" r="0" b="0"/>
            <wp:docPr id="23" name="Imagen 23" descr="C:\Users\Stefanny\AppData\Local\Microsoft\Windows\INetCache\Content.Word\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efanny\AppData\Local\Microsoft\Windows\INetCache\Content.Word\D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57" r="10946"/>
                    <a:stretch/>
                  </pic:blipFill>
                  <pic:spPr bwMode="auto">
                    <a:xfrm>
                      <a:off x="0" y="0"/>
                      <a:ext cx="1691797" cy="529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6C2FF0" w:rsidRDefault="006C2FF0">
      <w:pPr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br w:type="page"/>
      </w:r>
    </w:p>
    <w:p w:rsidR="00363F92" w:rsidRPr="006671D4" w:rsidRDefault="00363F92" w:rsidP="006671D4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6671D4">
        <w:rPr>
          <w:rFonts w:ascii="Times New Roman" w:hAnsi="Times New Roman" w:cs="Times New Roman"/>
          <w:sz w:val="24"/>
          <w:szCs w:val="24"/>
          <w:lang w:val="es-CO"/>
        </w:rPr>
        <w:lastRenderedPageBreak/>
        <w:t>Manejo del software</w:t>
      </w:r>
      <w:r w:rsidR="006671D4"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</w:p>
    <w:p w:rsidR="00DD5B6D" w:rsidRDefault="00B763BE" w:rsidP="006671D4">
      <w:pPr>
        <w:spacing w:line="240" w:lineRule="auto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374699</wp:posOffset>
                </wp:positionH>
                <wp:positionV relativeFrom="paragraph">
                  <wp:posOffset>79466</wp:posOffset>
                </wp:positionV>
                <wp:extent cx="5461000" cy="273050"/>
                <wp:effectExtent l="0" t="0" r="6350" b="0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10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763BE" w:rsidRDefault="00B763BE">
                            <w:r w:rsidRPr="006671D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El funcionamiento del software se describe en los siguientes pasos: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72" o:spid="_x0000_s1027" type="#_x0000_t202" style="position:absolute;margin-left:29.5pt;margin-top:6.25pt;width:430pt;height:21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" fillcolor="white [3201]" stroked="f" strokeweight=".5pt">
                <v:textbox>
                  <w:txbxContent>
                    <w:p w:rsidR="00B763BE" w:rsidRDefault="00B763BE">
                      <w:r w:rsidRPr="006671D4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>El funcionamiento del software se describe en los siguientes pasos:</w:t>
                      </w:r>
                    </w:p>
                  </w:txbxContent>
                </v:textbox>
              </v:shape>
            </w:pict>
          </mc:Fallback>
        </mc:AlternateContent>
      </w:r>
      <w:r w:rsidR="000F5CE1">
        <w:rPr>
          <w:noProof/>
          <w:lang w:val="en-US"/>
        </w:rPr>
        <w:drawing>
          <wp:inline distT="0" distB="0" distL="0" distR="0">
            <wp:extent cx="403762" cy="403762"/>
            <wp:effectExtent l="0" t="0" r="0" b="0"/>
            <wp:docPr id="71" name="Imagen 71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74" cy="40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650" w:rsidRPr="000A2999" w:rsidRDefault="00FC0650" w:rsidP="00FC0650">
      <w:pPr>
        <w:pStyle w:val="ListParagraph"/>
        <w:numPr>
          <w:ilvl w:val="0"/>
          <w:numId w:val="8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  <w:lang w:val="es-CO"/>
        </w:rPr>
      </w:pPr>
      <w:r w:rsidRPr="000A2999">
        <w:rPr>
          <w:rFonts w:ascii="Times New Roman" w:hAnsi="Times New Roman" w:cs="Times New Roman"/>
          <w:sz w:val="24"/>
          <w:szCs w:val="24"/>
          <w:lang w:val="es-CO"/>
        </w:rPr>
        <w:t xml:space="preserve">Ejecutar la aplicación </w:t>
      </w:r>
      <w:r w:rsidRPr="000A2999">
        <w:rPr>
          <w:rFonts w:ascii="Times New Roman" w:hAnsi="Times New Roman" w:cs="Times New Roman"/>
          <w:b/>
          <w:sz w:val="24"/>
          <w:szCs w:val="24"/>
          <w:lang w:val="es-CO"/>
        </w:rPr>
        <w:t>Measure_microscope.exe</w:t>
      </w:r>
      <w:r w:rsidRPr="000A2999">
        <w:rPr>
          <w:rFonts w:ascii="Times New Roman" w:hAnsi="Times New Roman" w:cs="Times New Roman"/>
          <w:sz w:val="24"/>
          <w:szCs w:val="24"/>
          <w:lang w:val="es-CO"/>
        </w:rPr>
        <w:t>.</w:t>
      </w:r>
    </w:p>
    <w:p w:rsidR="00FC0650" w:rsidRPr="000A2999" w:rsidRDefault="00FC0650" w:rsidP="00FC0650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  <w:sz w:val="24"/>
          <w:szCs w:val="24"/>
          <w:lang w:val="es-CO"/>
        </w:rPr>
      </w:pPr>
      <w:r w:rsidRPr="000A2999">
        <w:rPr>
          <w:noProof/>
          <w:sz w:val="24"/>
          <w:szCs w:val="24"/>
          <w:lang w:val="en-US"/>
        </w:rPr>
        <w:drawing>
          <wp:inline distT="0" distB="0" distL="0" distR="0" wp14:anchorId="7DAE5B01" wp14:editId="24E64142">
            <wp:extent cx="3296225" cy="2040467"/>
            <wp:effectExtent l="0" t="0" r="0" b="0"/>
            <wp:docPr id="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9853" cy="206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650" w:rsidRPr="000A2999" w:rsidRDefault="00FC0650" w:rsidP="00FC0650">
      <w:pPr>
        <w:pStyle w:val="ListParagraph"/>
        <w:numPr>
          <w:ilvl w:val="0"/>
          <w:numId w:val="8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0A2999">
        <w:rPr>
          <w:rFonts w:ascii="Times New Roman" w:hAnsi="Times New Roman" w:cs="Times New Roman"/>
          <w:sz w:val="24"/>
          <w:szCs w:val="24"/>
          <w:lang w:val="es-CO"/>
        </w:rPr>
        <w:t>Se procede a cargar las imágenes arrastrándolas a cada uno de los espacios, la imagen de la escala, debe ser alguna que tenga algún elemento en el que se conozca la medida.</w:t>
      </w:r>
    </w:p>
    <w:p w:rsidR="00FC0650" w:rsidRPr="000A2999" w:rsidRDefault="00FC0650" w:rsidP="00FC0650">
      <w:pPr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es-CO"/>
        </w:rPr>
      </w:pPr>
      <w:r w:rsidRPr="000A2999">
        <w:rPr>
          <w:noProof/>
          <w:sz w:val="24"/>
          <w:szCs w:val="24"/>
          <w:lang w:val="en-US"/>
        </w:rPr>
        <w:drawing>
          <wp:inline distT="0" distB="0" distL="0" distR="0">
            <wp:extent cx="2623182" cy="1623834"/>
            <wp:effectExtent l="0" t="0" r="635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182" cy="162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999">
        <w:rPr>
          <w:rFonts w:ascii="Times New Roman" w:hAnsi="Times New Roman" w:cs="Times New Roman"/>
          <w:sz w:val="24"/>
          <w:szCs w:val="24"/>
          <w:lang w:val="es-CO"/>
        </w:rPr>
        <w:t xml:space="preserve">    </w:t>
      </w:r>
      <w:r w:rsidRPr="000A2999">
        <w:rPr>
          <w:noProof/>
          <w:sz w:val="24"/>
          <w:szCs w:val="24"/>
          <w:lang w:val="en-US"/>
        </w:rPr>
        <w:drawing>
          <wp:inline distT="0" distB="0" distL="0" distR="0" wp14:anchorId="4BCFD8F4" wp14:editId="7FC2EED7">
            <wp:extent cx="2626039" cy="16256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2230" cy="164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650" w:rsidRPr="000A2999" w:rsidRDefault="00FC0650" w:rsidP="00FC0650">
      <w:pPr>
        <w:pStyle w:val="ListParagraph"/>
        <w:numPr>
          <w:ilvl w:val="0"/>
          <w:numId w:val="8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0A2999">
        <w:rPr>
          <w:rFonts w:ascii="Times New Roman" w:hAnsi="Times New Roman" w:cs="Times New Roman"/>
          <w:sz w:val="24"/>
          <w:szCs w:val="24"/>
          <w:lang w:val="es-CO"/>
        </w:rPr>
        <w:t>Realizar la medición de distancia en pixeles del elemento al cual se le conoce su medida, para este ejemplo el tamaño del canal es de 60um, lo que equivale aproximadamente a 425 pixeles.</w:t>
      </w:r>
    </w:p>
    <w:p w:rsidR="00FC0650" w:rsidRPr="000A2999" w:rsidRDefault="00FC0650" w:rsidP="00FC0650">
      <w:pPr>
        <w:pStyle w:val="ListParagraph"/>
        <w:numPr>
          <w:ilvl w:val="1"/>
          <w:numId w:val="8"/>
        </w:numPr>
        <w:spacing w:after="0" w:line="360" w:lineRule="auto"/>
        <w:ind w:left="2520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0A2999">
        <w:rPr>
          <w:rFonts w:ascii="Times New Roman" w:hAnsi="Times New Roman" w:cs="Times New Roman"/>
          <w:sz w:val="24"/>
          <w:szCs w:val="24"/>
          <w:lang w:val="es-CO"/>
        </w:rPr>
        <w:t xml:space="preserve">Para la medición se presiona el botón </w:t>
      </w:r>
      <w:proofErr w:type="spellStart"/>
      <w:r w:rsidRPr="000A2999">
        <w:rPr>
          <w:rFonts w:ascii="Times New Roman" w:hAnsi="Times New Roman" w:cs="Times New Roman"/>
          <w:b/>
          <w:i/>
          <w:sz w:val="24"/>
          <w:szCs w:val="24"/>
          <w:lang w:val="es-CO"/>
        </w:rPr>
        <w:t>Measure</w:t>
      </w:r>
      <w:proofErr w:type="spellEnd"/>
      <w:r w:rsidRPr="000A2999">
        <w:rPr>
          <w:rFonts w:ascii="Times New Roman" w:hAnsi="Times New Roman" w:cs="Times New Roman"/>
          <w:sz w:val="24"/>
          <w:szCs w:val="24"/>
          <w:lang w:val="es-CO"/>
        </w:rPr>
        <w:t>, y luego se realizan dos clics en la pantalla, el programa calcula la distancia en pixeles horizontal, vertical y magnitud entre ambos puntos.</w:t>
      </w:r>
    </w:p>
    <w:p w:rsidR="00FC0650" w:rsidRPr="000A2999" w:rsidRDefault="00FC0650" w:rsidP="00FC0650">
      <w:pPr>
        <w:pStyle w:val="ListParagraph"/>
        <w:spacing w:line="360" w:lineRule="auto"/>
        <w:ind w:left="2496" w:hanging="696"/>
        <w:jc w:val="center"/>
        <w:rPr>
          <w:rFonts w:ascii="Times New Roman" w:hAnsi="Times New Roman" w:cs="Times New Roman"/>
          <w:sz w:val="24"/>
          <w:szCs w:val="24"/>
          <w:lang w:val="es-CO"/>
        </w:rPr>
      </w:pPr>
      <w:r w:rsidRPr="000A2999"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2129433" cy="1318186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433" cy="131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650" w:rsidRPr="000A2999" w:rsidRDefault="00FC0650" w:rsidP="00FC0650">
      <w:pPr>
        <w:pStyle w:val="ListParagraph"/>
        <w:numPr>
          <w:ilvl w:val="0"/>
          <w:numId w:val="8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  <w:lang w:val="es-CO"/>
        </w:rPr>
      </w:pPr>
      <w:r w:rsidRPr="000A2999">
        <w:rPr>
          <w:rFonts w:ascii="Times New Roman" w:hAnsi="Times New Roman" w:cs="Times New Roman"/>
          <w:sz w:val="24"/>
          <w:szCs w:val="24"/>
          <w:lang w:val="es-CO"/>
        </w:rPr>
        <w:t>Se cargan los datos obtenidos del tamaño y la medición.</w:t>
      </w:r>
    </w:p>
    <w:p w:rsidR="00FC0650" w:rsidRPr="000A2999" w:rsidRDefault="00FC0650" w:rsidP="00FC0650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  <w:sz w:val="24"/>
          <w:szCs w:val="24"/>
          <w:lang w:val="es-CO"/>
        </w:rPr>
      </w:pPr>
      <w:r w:rsidRPr="000A2999">
        <w:rPr>
          <w:noProof/>
          <w:sz w:val="24"/>
          <w:szCs w:val="24"/>
          <w:lang w:val="en-US"/>
        </w:rPr>
        <w:drawing>
          <wp:inline distT="0" distB="0" distL="0" distR="0" wp14:anchorId="257F5168" wp14:editId="2062CBD7">
            <wp:extent cx="2305634" cy="12806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3137" r="58917"/>
                    <a:stretch/>
                  </pic:blipFill>
                  <pic:spPr bwMode="auto">
                    <a:xfrm>
                      <a:off x="0" y="0"/>
                      <a:ext cx="2305634" cy="1280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A2999">
        <w:rPr>
          <w:rFonts w:ascii="Times New Roman" w:hAnsi="Times New Roman" w:cs="Times New Roman"/>
          <w:sz w:val="24"/>
          <w:szCs w:val="24"/>
          <w:lang w:val="es-CO"/>
        </w:rPr>
        <w:tab/>
      </w:r>
      <w:r w:rsidRPr="000A2999">
        <w:rPr>
          <w:noProof/>
          <w:sz w:val="24"/>
          <w:szCs w:val="24"/>
          <w:lang w:val="en-US"/>
        </w:rPr>
        <w:drawing>
          <wp:inline distT="0" distB="0" distL="0" distR="0" wp14:anchorId="0932AE68" wp14:editId="78598134">
            <wp:extent cx="1239769" cy="1077084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6968" t="42308" r="935" b="26681"/>
                    <a:stretch/>
                  </pic:blipFill>
                  <pic:spPr bwMode="auto">
                    <a:xfrm>
                      <a:off x="0" y="0"/>
                      <a:ext cx="1240102" cy="1077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650" w:rsidRPr="000A2999" w:rsidRDefault="00FC0650" w:rsidP="00FC0650">
      <w:pPr>
        <w:pStyle w:val="ListParagraph"/>
        <w:numPr>
          <w:ilvl w:val="0"/>
          <w:numId w:val="8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0A2999">
        <w:rPr>
          <w:rFonts w:ascii="Times New Roman" w:hAnsi="Times New Roman" w:cs="Times New Roman"/>
          <w:sz w:val="24"/>
          <w:szCs w:val="24"/>
          <w:lang w:val="es-CO"/>
        </w:rPr>
        <w:t>Se selecciona el área de interés haciendo clic y moviendo el ratón en la imagen del medio, después de tener esa selección se procede a definir el tamaño de la barra de escala (10um para el ejemplo), y se realiza la medición.</w:t>
      </w:r>
    </w:p>
    <w:p w:rsidR="00FC0650" w:rsidRPr="000A2999" w:rsidRDefault="00FC0650" w:rsidP="00FC0650">
      <w:pPr>
        <w:pStyle w:val="ListParagraph"/>
        <w:numPr>
          <w:ilvl w:val="1"/>
          <w:numId w:val="8"/>
        </w:numPr>
        <w:spacing w:after="0" w:line="360" w:lineRule="auto"/>
        <w:ind w:left="2520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0A2999">
        <w:rPr>
          <w:rFonts w:ascii="Times New Roman" w:hAnsi="Times New Roman" w:cs="Times New Roman"/>
          <w:sz w:val="24"/>
          <w:szCs w:val="24"/>
          <w:lang w:val="es-CO"/>
        </w:rPr>
        <w:t xml:space="preserve">Para la medición se presiona el botón </w:t>
      </w:r>
      <w:proofErr w:type="spellStart"/>
      <w:r w:rsidRPr="000A2999">
        <w:rPr>
          <w:rFonts w:ascii="Times New Roman" w:hAnsi="Times New Roman" w:cs="Times New Roman"/>
          <w:b/>
          <w:i/>
          <w:sz w:val="24"/>
          <w:szCs w:val="24"/>
          <w:lang w:val="es-CO"/>
        </w:rPr>
        <w:t>Measure</w:t>
      </w:r>
      <w:proofErr w:type="spellEnd"/>
      <w:r w:rsidRPr="000A2999">
        <w:rPr>
          <w:rFonts w:ascii="Times New Roman" w:hAnsi="Times New Roman" w:cs="Times New Roman"/>
          <w:sz w:val="24"/>
          <w:szCs w:val="24"/>
          <w:lang w:val="es-CO"/>
        </w:rPr>
        <w:t>, y luego se realizan dos clics en la pantalla, el programa calcula la distancia en pixeles entre ambos puntos.</w:t>
      </w:r>
    </w:p>
    <w:p w:rsidR="00FC0650" w:rsidRPr="000A2999" w:rsidRDefault="00FC0650" w:rsidP="00FC0650">
      <w:pPr>
        <w:pStyle w:val="ListParagraph"/>
        <w:numPr>
          <w:ilvl w:val="1"/>
          <w:numId w:val="8"/>
        </w:numPr>
        <w:spacing w:after="0" w:line="360" w:lineRule="auto"/>
        <w:ind w:left="2520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0A2999">
        <w:rPr>
          <w:rFonts w:ascii="Times New Roman" w:hAnsi="Times New Roman" w:cs="Times New Roman"/>
          <w:sz w:val="24"/>
          <w:szCs w:val="24"/>
          <w:lang w:val="es-CO"/>
        </w:rPr>
        <w:t>El programa genera un valor de distancia para los puntos seleccionados, en rojo se marca la posición de los clics usados en el ejemplo.</w:t>
      </w:r>
    </w:p>
    <w:p w:rsidR="00FC0650" w:rsidRPr="000A2999" w:rsidRDefault="00FC0650" w:rsidP="00FC0650">
      <w:pPr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es-CO"/>
        </w:rPr>
      </w:pPr>
      <w:r w:rsidRPr="000A2999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CBE954A" wp14:editId="5671F2DA">
                <wp:simplePos x="0" y="0"/>
                <wp:positionH relativeFrom="column">
                  <wp:posOffset>3421803</wp:posOffset>
                </wp:positionH>
                <wp:positionV relativeFrom="paragraph">
                  <wp:posOffset>450215</wp:posOffset>
                </wp:positionV>
                <wp:extent cx="95163" cy="95163"/>
                <wp:effectExtent l="0" t="0" r="19685" b="19685"/>
                <wp:wrapNone/>
                <wp:docPr id="2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163" cy="9516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55367A" id="Straight Connector 16" o:spid="_x0000_s1026" style="position:absolute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45pt,35.45pt" to="276.95pt,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" strokecolor="red" strokeweight="1pt">
                <v:stroke joinstyle="miter"/>
              </v:line>
            </w:pict>
          </mc:Fallback>
        </mc:AlternateContent>
      </w:r>
      <w:r w:rsidRPr="000A2999">
        <w:rPr>
          <w:noProof/>
          <w:sz w:val="24"/>
          <w:szCs w:val="24"/>
          <w:lang w:val="en-US"/>
        </w:rPr>
        <w:drawing>
          <wp:inline distT="0" distB="0" distL="0" distR="0" wp14:anchorId="6C7E6D29" wp14:editId="492EA12D">
            <wp:extent cx="1205527" cy="2199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7368" t="10173" r="1149" b="26521"/>
                    <a:stretch/>
                  </pic:blipFill>
                  <pic:spPr bwMode="auto">
                    <a:xfrm>
                      <a:off x="0" y="0"/>
                      <a:ext cx="1205676" cy="2199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650" w:rsidRPr="000A2999" w:rsidRDefault="00FC0650" w:rsidP="00FC0650">
      <w:pPr>
        <w:pStyle w:val="ListParagraph"/>
        <w:numPr>
          <w:ilvl w:val="0"/>
          <w:numId w:val="8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0A2999">
        <w:rPr>
          <w:rFonts w:ascii="Times New Roman" w:hAnsi="Times New Roman" w:cs="Times New Roman"/>
          <w:sz w:val="24"/>
          <w:szCs w:val="24"/>
          <w:lang w:val="es-CO"/>
        </w:rPr>
        <w:lastRenderedPageBreak/>
        <w:t xml:space="preserve">Al darle al botón </w:t>
      </w:r>
      <w:proofErr w:type="spellStart"/>
      <w:r w:rsidRPr="000A2999">
        <w:rPr>
          <w:rFonts w:ascii="Times New Roman" w:hAnsi="Times New Roman" w:cs="Times New Roman"/>
          <w:b/>
          <w:i/>
          <w:sz w:val="24"/>
          <w:szCs w:val="24"/>
          <w:lang w:val="es-CO"/>
        </w:rPr>
        <w:t>Save</w:t>
      </w:r>
      <w:proofErr w:type="spellEnd"/>
      <w:r w:rsidRPr="000A2999">
        <w:rPr>
          <w:rFonts w:ascii="Times New Roman" w:hAnsi="Times New Roman" w:cs="Times New Roman"/>
          <w:b/>
          <w:i/>
          <w:sz w:val="24"/>
          <w:szCs w:val="24"/>
          <w:lang w:val="es-CO"/>
        </w:rPr>
        <w:t xml:space="preserve"> as</w:t>
      </w:r>
      <w:r w:rsidRPr="000A2999">
        <w:rPr>
          <w:rFonts w:ascii="Times New Roman" w:hAnsi="Times New Roman" w:cs="Times New Roman"/>
          <w:sz w:val="24"/>
          <w:szCs w:val="24"/>
          <w:lang w:val="es-CO"/>
        </w:rPr>
        <w:t xml:space="preserve"> se abre un cuadro de dialogo para guardar la imagen, el nombre por defecto contiene la fecha, y el valor de la medición, el resultado es una imagen como la que se presenta a continuación.</w:t>
      </w:r>
    </w:p>
    <w:p w:rsidR="00FC0650" w:rsidRPr="000A2999" w:rsidRDefault="00FC0650" w:rsidP="00FC0650">
      <w:pPr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es-CO"/>
        </w:rPr>
      </w:pPr>
      <w:r w:rsidRPr="000A2999">
        <w:rPr>
          <w:noProof/>
          <w:sz w:val="24"/>
          <w:szCs w:val="24"/>
          <w:lang w:val="en-US"/>
        </w:rPr>
        <w:drawing>
          <wp:inline distT="0" distB="0" distL="0" distR="0" wp14:anchorId="1CEA08C0" wp14:editId="595E7994">
            <wp:extent cx="864750" cy="95991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309" t="22175" r="63273" b="49388"/>
                    <a:stretch/>
                  </pic:blipFill>
                  <pic:spPr bwMode="auto">
                    <a:xfrm>
                      <a:off x="0" y="0"/>
                      <a:ext cx="865234" cy="960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1EB" w:rsidRPr="000A2999" w:rsidRDefault="00BA41EB" w:rsidP="00FC0650">
      <w:pPr>
        <w:spacing w:line="240" w:lineRule="auto"/>
        <w:ind w:left="1080"/>
        <w:rPr>
          <w:rFonts w:ascii="Times New Roman" w:hAnsi="Times New Roman" w:cs="Times New Roman"/>
          <w:sz w:val="24"/>
          <w:szCs w:val="24"/>
          <w:lang w:val="es-CO"/>
        </w:rPr>
      </w:pPr>
    </w:p>
    <w:sectPr w:rsidR="00BA41EB" w:rsidRPr="000A2999" w:rsidSect="00174F2B">
      <w:headerReference w:type="default" r:id="rId19"/>
      <w:footerReference w:type="default" r:id="rId20"/>
      <w:headerReference w:type="first" r:id="rId21"/>
      <w:footerReference w:type="first" r:id="rId22"/>
      <w:pgSz w:w="11906" w:h="16838" w:code="9"/>
      <w:pgMar w:top="2074" w:right="1152" w:bottom="2304" w:left="1152" w:header="1397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0BF0" w:rsidRDefault="00540BF0" w:rsidP="005E79E1">
      <w:pPr>
        <w:spacing w:after="0" w:line="240" w:lineRule="auto"/>
      </w:pPr>
      <w:r>
        <w:separator/>
      </w:r>
    </w:p>
  </w:endnote>
  <w:endnote w:type="continuationSeparator" w:id="0">
    <w:p w:rsidR="00540BF0" w:rsidRDefault="00540BF0" w:rsidP="005E79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3F92" w:rsidRDefault="00363F92">
    <w:pPr>
      <w:pStyle w:val="Footer"/>
      <w:jc w:val="center"/>
      <w:rPr>
        <w:caps/>
        <w:color w:val="37B6AE" w:themeColor="accent1"/>
      </w:rPr>
    </w:pPr>
    <w:r>
      <w:rPr>
        <w:caps/>
        <w:color w:val="37B6AE" w:themeColor="accent1"/>
      </w:rPr>
      <w:fldChar w:fldCharType="begin"/>
    </w:r>
    <w:r>
      <w:rPr>
        <w:caps/>
        <w:color w:val="37B6AE" w:themeColor="accent1"/>
      </w:rPr>
      <w:instrText>PAGE   \* MERGEFORMAT</w:instrText>
    </w:r>
    <w:r>
      <w:rPr>
        <w:caps/>
        <w:color w:val="37B6AE" w:themeColor="accent1"/>
      </w:rPr>
      <w:fldChar w:fldCharType="separate"/>
    </w:r>
    <w:r w:rsidR="006C2FF0">
      <w:rPr>
        <w:caps/>
        <w:noProof/>
        <w:color w:val="37B6AE" w:themeColor="accent1"/>
      </w:rPr>
      <w:t>4</w:t>
    </w:r>
    <w:r>
      <w:rPr>
        <w:caps/>
        <w:color w:val="37B6AE" w:themeColor="accent1"/>
      </w:rPr>
      <w:fldChar w:fldCharType="end"/>
    </w:r>
  </w:p>
  <w:p w:rsidR="00087030" w:rsidRDefault="00087030" w:rsidP="0008703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7030" w:rsidRDefault="00087030">
    <w:pPr>
      <w:pStyle w:val="Footer"/>
    </w:pPr>
    <w:r w:rsidRPr="00DC79BB">
      <w:rPr>
        <w:noProof/>
        <w:lang w:val="en-US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5FC05B00" wp14:editId="71700083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9676130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26" name="Grupo 4" descr="Diseño de gráfico de pie de página con rectángulos grises en diversos á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27" name="Forma libre 27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8" name="Forma libre 28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9" name="Forma libre 29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0" name="Forma libre 30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1" name="Forma libre 31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2" name="Forma libre 32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3" name="Forma libre 33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4" name="Forma libre 44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85" name="Forma libre 85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1D1EBB8B" id="Grupo 4" o:spid="_x0000_s1026" alt="Diseño de gráfico de pie de página con rectángulos grises en diversos ángulos" style="position:absolute;margin-left:0;margin-top:0;width:536.4pt;height:34.55pt;z-index:251665408;mso-width-percent:877;mso-height-percent:45;mso-top-percent:905;mso-position-horizontal:center;mso-position-horizontal-relative:page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">
              <o:lock v:ext="edit" aspectratio="t"/>
              <v:shape id="Forma libre 27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orma libre 28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orma libre 29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orma libre 30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orma libre 31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Forma libre 32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orma libre 33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orma libre 44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orma libre 85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0BF0" w:rsidRDefault="00540BF0" w:rsidP="005E79E1">
      <w:pPr>
        <w:spacing w:after="0" w:line="240" w:lineRule="auto"/>
      </w:pPr>
      <w:r>
        <w:separator/>
      </w:r>
    </w:p>
  </w:footnote>
  <w:footnote w:type="continuationSeparator" w:id="0">
    <w:p w:rsidR="00540BF0" w:rsidRDefault="00540BF0" w:rsidP="005E79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79E1" w:rsidRDefault="005E79E1">
    <w:pPr>
      <w:pStyle w:val="Header"/>
    </w:pPr>
    <w:r w:rsidRPr="00DC79BB">
      <w:rPr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703E586C" wp14:editId="22D31455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459740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45" name="Grupo 17" descr="Diseño de gráfico de encabezado con rectángulos grises en diversos á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46" name="Forma libre 46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7" name="Forma libre 47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8" name="Forma libre 48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" name="Forma libre 49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0" name="Forma libre 50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1" name="Forma libre 51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2" name="Forma libre 52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3" name="Forma libre 53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4" name="Forma libre 54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5" name="Forma libre 55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12130317" id="Grupo 17" o:spid="_x0000_s1026" alt="Diseño de gráfico de encabezado con rectángulos grises en diversos ángulos" style="position:absolute;margin-left:0;margin-top:0;width:536.4pt;height:34.55pt;z-index:251659264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">
              <o:lock v:ext="edit" aspectratio="t"/>
              <v:shape id="Forma libre 46" o:spid="_x0000_s1027" style="position:absolute;width:1024;height:275;visibility:visible;mso-wrap-style:square;v-text-anchor:top" coordsize="10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Forma libre 47" o:spid="_x0000_s1028" style="position:absolute;left:1024;top:240;width:252;height:35;visibility:visible;mso-wrap-style:square;v-text-anchor:top" coordsize="25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Forma libre 48" o:spid="_x0000_s1029" style="position:absolute;left:3088;width:81;height:69;visibility:visible;mso-wrap-style:square;v-text-anchor:top" coordsize="8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Forma libre 49" o:spid="_x0000_s1030" style="position:absolute;left:3096;width:1233;height:275;visibility:visible;mso-wrap-style:square;v-text-anchor:top" coordsize="123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Forma libre 50" o:spid="_x0000_s1031" style="position:absolute;left:635;width:387;height:239;visibility:visible;mso-wrap-style:square;v-text-anchor:top" coordsize="387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Forma libre 51" o:spid="_x0000_s1032" style="position:absolute;left:1024;width:1471;height:275;visibility:visible;mso-wrap-style:square;v-text-anchor:top" coordsize="14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Forma libre 52" o:spid="_x0000_s1033" style="position:absolute;left:2361;width:924;height:275;visibility:visible;mso-wrap-style:square;v-text-anchor:top" coordsize="9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Forma libre 53" o:spid="_x0000_s1034" style="position:absolute;left:3009;width:87;height:68;visibility:visible;mso-wrap-style:square;v-text-anchor:top" coordsize="87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Forma libre 54" o:spid="_x0000_s1035" style="position:absolute;left:963;width:276;height:240;visibility:visible;mso-wrap-style:square;v-text-anchor:top" coordsize="276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Forma libre 55" o:spid="_x0000_s1036" style="position:absolute;left:965;top:240;width:73;height:35;visibility:visible;mso-wrap-style:square;v-text-anchor:top" coordsize="7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7030" w:rsidRDefault="00087030">
    <w:pPr>
      <w:pStyle w:val="Header"/>
    </w:pPr>
    <w:r w:rsidRPr="00DC79BB">
      <w:rPr>
        <w:noProof/>
        <w:lang w:val="en-US"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74DFCFB6" wp14:editId="4930683C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459740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9" name="Grupo 17" descr="Diseño de gráfico de encabezado con rectángulos grises en diversos á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6" name="Forma libre 5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" name="Forma libre 17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8" name="Forma libre 18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4" name="Forma libre 49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7" name="Forma libre 20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9" name="Forma libre 21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" name="Forma libre 22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1" name="Forma libre 23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2" name="Forma libre 24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4" name="Forma libre 25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539D6B46" id="Grupo 17" o:spid="_x0000_s1026" alt="Diseño de gráfico de encabezado con rectángulos grises en diversos ángulos" style="position:absolute;margin-left:0;margin-top:0;width:536.4pt;height:34.55pt;z-index:251661312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">
              <o:lock v:ext="edit" aspectratio="t"/>
              <v:shape id="Forma libre 5" o:spid="_x0000_s1027" style="position:absolute;width:1024;height:275;visibility:visible;mso-wrap-style:square;v-text-anchor:top" coordsize="10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Forma libre 17" o:spid="_x0000_s1028" style="position:absolute;left:1024;top:240;width:252;height:35;visibility:visible;mso-wrap-style:square;v-text-anchor:top" coordsize="25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Forma libre 18" o:spid="_x0000_s1029" style="position:absolute;left:3088;width:81;height:69;visibility:visible;mso-wrap-style:square;v-text-anchor:top" coordsize="8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Forma libre 49" o:spid="_x0000_s1030" style="position:absolute;left:3096;width:1233;height:275;visibility:visible;mso-wrap-style:square;v-text-anchor:top" coordsize="123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Forma libre 20" o:spid="_x0000_s1031" style="position:absolute;left:635;width:387;height:239;visibility:visible;mso-wrap-style:square;v-text-anchor:top" coordsize="387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Forma libre 21" o:spid="_x0000_s1032" style="position:absolute;left:1024;width:1471;height:275;visibility:visible;mso-wrap-style:square;v-text-anchor:top" coordsize="14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Forma libre 22" o:spid="_x0000_s1033" style="position:absolute;left:2361;width:924;height:275;visibility:visible;mso-wrap-style:square;v-text-anchor:top" coordsize="9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Forma libre 23" o:spid="_x0000_s1034" style="position:absolute;left:3009;width:87;height:68;visibility:visible;mso-wrap-style:square;v-text-anchor:top" coordsize="87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Forma libre 24" o:spid="_x0000_s1035" style="position:absolute;left:963;width:276;height:240;visibility:visible;mso-wrap-style:square;v-text-anchor:top" coordsize="276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Forma libre 25" o:spid="_x0000_s1036" style="position:absolute;left:965;top:240;width:73;height:35;visibility:visible;mso-wrap-style:square;v-text-anchor:top" coordsize="7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72A32"/>
    <w:multiLevelType w:val="hybridMultilevel"/>
    <w:tmpl w:val="DC6808F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90514"/>
    <w:multiLevelType w:val="hybridMultilevel"/>
    <w:tmpl w:val="1C26541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D4556E"/>
    <w:multiLevelType w:val="hybridMultilevel"/>
    <w:tmpl w:val="C694A7A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6A11B3"/>
    <w:multiLevelType w:val="hybridMultilevel"/>
    <w:tmpl w:val="8CB458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412DFE"/>
    <w:multiLevelType w:val="hybridMultilevel"/>
    <w:tmpl w:val="06182174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823684"/>
    <w:multiLevelType w:val="hybridMultilevel"/>
    <w:tmpl w:val="444810FA"/>
    <w:lvl w:ilvl="0" w:tplc="D2606704">
      <w:start w:val="3"/>
      <w:numFmt w:val="bullet"/>
      <w:lvlText w:val="-"/>
      <w:lvlJc w:val="left"/>
      <w:pPr>
        <w:ind w:left="720" w:hanging="360"/>
      </w:pPr>
      <w:rPr>
        <w:rFonts w:ascii="Gill Sans MT" w:eastAsiaTheme="minorHAnsi" w:hAnsi="Gill Sans MT" w:cstheme="minorBidi"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A8415D"/>
    <w:multiLevelType w:val="hybridMultilevel"/>
    <w:tmpl w:val="6A06FE06"/>
    <w:lvl w:ilvl="0" w:tplc="D2606704">
      <w:start w:val="3"/>
      <w:numFmt w:val="bullet"/>
      <w:lvlText w:val="-"/>
      <w:lvlJc w:val="left"/>
      <w:pPr>
        <w:ind w:left="720" w:hanging="360"/>
      </w:pPr>
      <w:rPr>
        <w:rFonts w:ascii="Gill Sans MT" w:eastAsiaTheme="minorHAnsi" w:hAnsi="Gill Sans MT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130049"/>
    <w:multiLevelType w:val="hybridMultilevel"/>
    <w:tmpl w:val="E6EED26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05796C"/>
    <w:multiLevelType w:val="hybridMultilevel"/>
    <w:tmpl w:val="A0265E0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A13A30"/>
    <w:multiLevelType w:val="hybridMultilevel"/>
    <w:tmpl w:val="06182174"/>
    <w:lvl w:ilvl="0" w:tplc="240A0019">
      <w:start w:val="1"/>
      <w:numFmt w:val="lowerLetter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64B6E18"/>
    <w:multiLevelType w:val="hybridMultilevel"/>
    <w:tmpl w:val="83F866A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E25A8B"/>
    <w:multiLevelType w:val="hybridMultilevel"/>
    <w:tmpl w:val="F19A648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3"/>
  </w:num>
  <w:num w:numId="5">
    <w:abstractNumId w:val="2"/>
  </w:num>
  <w:num w:numId="6">
    <w:abstractNumId w:val="0"/>
  </w:num>
  <w:num w:numId="7">
    <w:abstractNumId w:val="11"/>
  </w:num>
  <w:num w:numId="8">
    <w:abstractNumId w:val="1"/>
  </w:num>
  <w:num w:numId="9">
    <w:abstractNumId w:val="5"/>
  </w:num>
  <w:num w:numId="10">
    <w:abstractNumId w:val="8"/>
  </w:num>
  <w:num w:numId="11">
    <w:abstractNumId w:val="4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8D0"/>
    <w:rsid w:val="00065295"/>
    <w:rsid w:val="00087030"/>
    <w:rsid w:val="000A2999"/>
    <w:rsid w:val="000B1FC5"/>
    <w:rsid w:val="000D466A"/>
    <w:rsid w:val="000F5CE1"/>
    <w:rsid w:val="00174F2B"/>
    <w:rsid w:val="001850E6"/>
    <w:rsid w:val="001A183F"/>
    <w:rsid w:val="001C0EE6"/>
    <w:rsid w:val="001E4DD2"/>
    <w:rsid w:val="00253B9D"/>
    <w:rsid w:val="00281D76"/>
    <w:rsid w:val="00287E4E"/>
    <w:rsid w:val="00293B83"/>
    <w:rsid w:val="002A4640"/>
    <w:rsid w:val="002B444C"/>
    <w:rsid w:val="002C2B41"/>
    <w:rsid w:val="002D7874"/>
    <w:rsid w:val="002E7D28"/>
    <w:rsid w:val="00337D98"/>
    <w:rsid w:val="00363F92"/>
    <w:rsid w:val="003757FA"/>
    <w:rsid w:val="0038539E"/>
    <w:rsid w:val="00397D28"/>
    <w:rsid w:val="003E0B7A"/>
    <w:rsid w:val="003E1E6F"/>
    <w:rsid w:val="00402593"/>
    <w:rsid w:val="00403BC1"/>
    <w:rsid w:val="004242EC"/>
    <w:rsid w:val="00427555"/>
    <w:rsid w:val="004340A0"/>
    <w:rsid w:val="004416AD"/>
    <w:rsid w:val="004E4B02"/>
    <w:rsid w:val="00523AA9"/>
    <w:rsid w:val="0054085A"/>
    <w:rsid w:val="00540BF0"/>
    <w:rsid w:val="005B4897"/>
    <w:rsid w:val="005E79E1"/>
    <w:rsid w:val="006110DC"/>
    <w:rsid w:val="0061759A"/>
    <w:rsid w:val="0065704D"/>
    <w:rsid w:val="006671D4"/>
    <w:rsid w:val="006A3CE7"/>
    <w:rsid w:val="006C2FF0"/>
    <w:rsid w:val="006D25E8"/>
    <w:rsid w:val="006E1D5C"/>
    <w:rsid w:val="0070673F"/>
    <w:rsid w:val="00732589"/>
    <w:rsid w:val="008005B1"/>
    <w:rsid w:val="00830095"/>
    <w:rsid w:val="00870238"/>
    <w:rsid w:val="008A188A"/>
    <w:rsid w:val="00922954"/>
    <w:rsid w:val="00970969"/>
    <w:rsid w:val="009776F0"/>
    <w:rsid w:val="009E28DC"/>
    <w:rsid w:val="00A25537"/>
    <w:rsid w:val="00A5543B"/>
    <w:rsid w:val="00A56D1A"/>
    <w:rsid w:val="00AD7F0B"/>
    <w:rsid w:val="00AE1A50"/>
    <w:rsid w:val="00B216A8"/>
    <w:rsid w:val="00B763BE"/>
    <w:rsid w:val="00BA41EB"/>
    <w:rsid w:val="00BC2A58"/>
    <w:rsid w:val="00BF0A7B"/>
    <w:rsid w:val="00C01967"/>
    <w:rsid w:val="00C328D0"/>
    <w:rsid w:val="00C40493"/>
    <w:rsid w:val="00C8768F"/>
    <w:rsid w:val="00CE0A38"/>
    <w:rsid w:val="00CF1C20"/>
    <w:rsid w:val="00D03F93"/>
    <w:rsid w:val="00DD5B6D"/>
    <w:rsid w:val="00E02F2C"/>
    <w:rsid w:val="00E22177"/>
    <w:rsid w:val="00E24733"/>
    <w:rsid w:val="00E62D09"/>
    <w:rsid w:val="00EA620F"/>
    <w:rsid w:val="00ED349C"/>
    <w:rsid w:val="00F00C61"/>
    <w:rsid w:val="00F2556B"/>
    <w:rsid w:val="00F31E8E"/>
    <w:rsid w:val="00F4596C"/>
    <w:rsid w:val="00F901F6"/>
    <w:rsid w:val="00FC0650"/>
    <w:rsid w:val="00FE5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B5D911"/>
  <w15:chartTrackingRefBased/>
  <w15:docId w15:val="{41F8E421-1BB8-49FD-82D8-C95806D33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s-ES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uiPriority="11" w:qFormat="1"/>
    <w:lsdException w:name="Signature" w:uiPriority="12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uiPriority="10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E4B02"/>
  </w:style>
  <w:style w:type="paragraph" w:styleId="Heading1">
    <w:name w:val="heading 1"/>
    <w:basedOn w:val="Normal"/>
    <w:link w:val="Heading1Char"/>
    <w:uiPriority w:val="9"/>
    <w:qFormat/>
    <w:rsid w:val="00E62D09"/>
    <w:pPr>
      <w:keepNext/>
      <w:keepLines/>
      <w:pBdr>
        <w:top w:val="single" w:sz="8" w:space="15" w:color="37B6AE" w:themeColor="accent1"/>
        <w:bottom w:val="single" w:sz="8" w:space="22" w:color="37B6AE" w:themeColor="accent1"/>
      </w:pBdr>
      <w:spacing w:after="0" w:line="240" w:lineRule="auto"/>
      <w:contextualSpacing/>
      <w:jc w:val="center"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A56D1A"/>
    <w:pPr>
      <w:keepNext/>
      <w:keepLines/>
      <w:pBdr>
        <w:top w:val="single" w:sz="8" w:space="7" w:color="37B6AE" w:themeColor="accent1"/>
        <w:bottom w:val="single" w:sz="8" w:space="7" w:color="37B6AE" w:themeColor="accent1"/>
      </w:pBdr>
      <w:spacing w:after="400"/>
      <w:contextualSpacing/>
      <w:jc w:val="center"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E62D09"/>
    <w:pPr>
      <w:keepNext/>
      <w:keepLines/>
      <w:spacing w:after="0"/>
      <w:contextualSpacing/>
      <w:jc w:val="center"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539E"/>
    <w:pPr>
      <w:keepNext/>
      <w:keepLines/>
      <w:spacing w:before="400" w:after="0"/>
      <w:jc w:val="center"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539E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2D09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6D1A"/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62D09"/>
    <w:rPr>
      <w:rFonts w:asciiTheme="majorHAnsi" w:eastAsiaTheme="majorEastAsia" w:hAnsiTheme="majorHAnsi" w:cstheme="majorBidi"/>
      <w:caps/>
      <w:sz w:val="18"/>
      <w:szCs w:val="24"/>
    </w:rPr>
  </w:style>
  <w:style w:type="character" w:styleId="PlaceholderText">
    <w:name w:val="Placeholder Text"/>
    <w:basedOn w:val="DefaultParagraphFont"/>
    <w:uiPriority w:val="99"/>
    <w:semiHidden/>
    <w:rsid w:val="00E62D09"/>
    <w:rPr>
      <w:color w:val="808080"/>
    </w:rPr>
  </w:style>
  <w:style w:type="paragraph" w:styleId="Salutation">
    <w:name w:val="Salutation"/>
    <w:basedOn w:val="Normal"/>
    <w:next w:val="Normal"/>
    <w:link w:val="SalutationChar"/>
    <w:uiPriority w:val="10"/>
    <w:qFormat/>
    <w:rsid w:val="002A4640"/>
  </w:style>
  <w:style w:type="character" w:customStyle="1" w:styleId="SalutationChar">
    <w:name w:val="Salutation Char"/>
    <w:basedOn w:val="DefaultParagraphFont"/>
    <w:link w:val="Salutation"/>
    <w:uiPriority w:val="10"/>
    <w:rsid w:val="002A4640"/>
  </w:style>
  <w:style w:type="paragraph" w:styleId="Closing">
    <w:name w:val="Closing"/>
    <w:basedOn w:val="Normal"/>
    <w:next w:val="Signature"/>
    <w:link w:val="ClosingChar"/>
    <w:uiPriority w:val="11"/>
    <w:qFormat/>
    <w:rsid w:val="002A4640"/>
    <w:pPr>
      <w:spacing w:before="360"/>
      <w:contextualSpacing/>
    </w:pPr>
  </w:style>
  <w:style w:type="character" w:customStyle="1" w:styleId="ClosingChar">
    <w:name w:val="Closing Char"/>
    <w:basedOn w:val="DefaultParagraphFont"/>
    <w:link w:val="Closing"/>
    <w:uiPriority w:val="11"/>
    <w:rsid w:val="002A4640"/>
  </w:style>
  <w:style w:type="paragraph" w:styleId="Signature">
    <w:name w:val="Signature"/>
    <w:basedOn w:val="Normal"/>
    <w:next w:val="Normal"/>
    <w:link w:val="SignatureChar"/>
    <w:uiPriority w:val="12"/>
    <w:qFormat/>
    <w:rsid w:val="00BC2A58"/>
    <w:pPr>
      <w:spacing w:line="240" w:lineRule="auto"/>
    </w:pPr>
  </w:style>
  <w:style w:type="character" w:customStyle="1" w:styleId="SignatureChar">
    <w:name w:val="Signature Char"/>
    <w:basedOn w:val="DefaultParagraphFont"/>
    <w:link w:val="Signature"/>
    <w:uiPriority w:val="12"/>
    <w:rsid w:val="00BC2A58"/>
  </w:style>
  <w:style w:type="paragraph" w:styleId="Header">
    <w:name w:val="header"/>
    <w:basedOn w:val="Normal"/>
    <w:link w:val="HeaderChar"/>
    <w:uiPriority w:val="99"/>
    <w:unhideWhenUsed/>
    <w:rsid w:val="004416AD"/>
    <w:pPr>
      <w:spacing w:after="0" w:line="240" w:lineRule="auto"/>
      <w:jc w:val="center"/>
    </w:pPr>
  </w:style>
  <w:style w:type="character" w:customStyle="1" w:styleId="HeaderChar">
    <w:name w:val="Header Char"/>
    <w:basedOn w:val="DefaultParagraphFont"/>
    <w:link w:val="Header"/>
    <w:uiPriority w:val="99"/>
    <w:rsid w:val="004416AD"/>
  </w:style>
  <w:style w:type="paragraph" w:styleId="Footer">
    <w:name w:val="footer"/>
    <w:basedOn w:val="Normal"/>
    <w:link w:val="FooterChar"/>
    <w:uiPriority w:val="99"/>
    <w:unhideWhenUsed/>
    <w:rsid w:val="004416AD"/>
    <w:pPr>
      <w:spacing w:after="0" w:line="240" w:lineRule="auto"/>
      <w:ind w:right="-331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4416AD"/>
  </w:style>
  <w:style w:type="character" w:customStyle="1" w:styleId="Heading4Char">
    <w:name w:val="Heading 4 Char"/>
    <w:basedOn w:val="DefaultParagraphFont"/>
    <w:link w:val="Heading4"/>
    <w:uiPriority w:val="9"/>
    <w:semiHidden/>
    <w:rsid w:val="0038539E"/>
    <w:rPr>
      <w:rFonts w:asciiTheme="majorHAnsi" w:eastAsiaTheme="majorEastAsia" w:hAnsiTheme="majorHAnsi" w:cstheme="majorBidi"/>
      <w:b/>
      <w:iCs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539E"/>
    <w:rPr>
      <w:rFonts w:asciiTheme="majorHAnsi" w:eastAsiaTheme="majorEastAsia" w:hAnsiTheme="majorHAnsi" w:cstheme="majorBidi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8A188A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8A188A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8A188A"/>
    <w:pPr>
      <w:numPr>
        <w:ilvl w:val="1"/>
      </w:numPr>
      <w:spacing w:after="160"/>
    </w:pPr>
    <w:rPr>
      <w:rFonts w:eastAsiaTheme="minorEastAsia"/>
      <w:color w:val="5A5A5A" w:themeColor="text1" w:themeTint="A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8A188A"/>
    <w:rPr>
      <w:rFonts w:eastAsiaTheme="minorEastAsia"/>
      <w:color w:val="5A5A5A" w:themeColor="text1" w:themeTint="A5"/>
      <w:sz w:val="22"/>
      <w:szCs w:val="22"/>
    </w:rPr>
  </w:style>
  <w:style w:type="paragraph" w:styleId="NoSpacing">
    <w:name w:val="No Spacing"/>
    <w:uiPriority w:val="98"/>
    <w:qFormat/>
    <w:rsid w:val="004E4B02"/>
    <w:pPr>
      <w:spacing w:after="0" w:line="240" w:lineRule="auto"/>
    </w:pPr>
  </w:style>
  <w:style w:type="table" w:styleId="TableGrid">
    <w:name w:val="Table Grid"/>
    <w:basedOn w:val="TableNormal"/>
    <w:uiPriority w:val="39"/>
    <w:rsid w:val="00C328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E02F2C"/>
  </w:style>
  <w:style w:type="paragraph" w:styleId="ListParagraph">
    <w:name w:val="List Paragraph"/>
    <w:basedOn w:val="Normal"/>
    <w:uiPriority w:val="34"/>
    <w:unhideWhenUsed/>
    <w:qFormat/>
    <w:rsid w:val="00AD7F0B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6671D4"/>
    <w:pPr>
      <w:spacing w:after="0" w:line="240" w:lineRule="auto"/>
    </w:pPr>
    <w:rPr>
      <w:sz w:val="24"/>
      <w:szCs w:val="24"/>
      <w:lang w:val="es-CO"/>
    </w:rPr>
    <w:tblPr>
      <w:tblStyleRowBandSize w:val="1"/>
      <w:tblStyleColBandSize w:val="1"/>
      <w:tblBorders>
        <w:top w:val="single" w:sz="4" w:space="0" w:color="ABE5E1" w:themeColor="accent1" w:themeTint="66"/>
        <w:left w:val="single" w:sz="4" w:space="0" w:color="ABE5E1" w:themeColor="accent1" w:themeTint="66"/>
        <w:bottom w:val="single" w:sz="4" w:space="0" w:color="ABE5E1" w:themeColor="accent1" w:themeTint="66"/>
        <w:right w:val="single" w:sz="4" w:space="0" w:color="ABE5E1" w:themeColor="accent1" w:themeTint="66"/>
        <w:insideH w:val="single" w:sz="4" w:space="0" w:color="ABE5E1" w:themeColor="accent1" w:themeTint="66"/>
        <w:insideV w:val="single" w:sz="4" w:space="0" w:color="ABE5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6671D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9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fanny\AppData\Roaming\Microsoft\Templates\Carta%20de%20presentaci&#243;n%20creativa%20dise&#241;ada%20por%20MO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3D24091AA0F40D1860C82FA575AB2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46CF87-8CE9-42E1-B13A-1090C3FEF29E}"/>
      </w:docPartPr>
      <w:docPartBody>
        <w:p w:rsidR="00961920" w:rsidRDefault="00965045" w:rsidP="00965045">
          <w:pPr>
            <w:pStyle w:val="03D24091AA0F40D1860C82FA575AB2FC"/>
          </w:pPr>
          <w:r>
            <w:rPr>
              <w:lang w:bidi="es-ES"/>
            </w:rPr>
            <w:t>Nombre del destinatario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045"/>
    <w:rsid w:val="0019083F"/>
    <w:rsid w:val="005C1C7D"/>
    <w:rsid w:val="005C1D5D"/>
    <w:rsid w:val="007A779F"/>
    <w:rsid w:val="008863F6"/>
    <w:rsid w:val="0095582F"/>
    <w:rsid w:val="00961920"/>
    <w:rsid w:val="00965045"/>
    <w:rsid w:val="00A27A20"/>
    <w:rsid w:val="00A7324D"/>
    <w:rsid w:val="00CB361B"/>
    <w:rsid w:val="00CC4A74"/>
    <w:rsid w:val="00E8133E"/>
    <w:rsid w:val="00EA2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61748AF309B43F7833CBEDB37185A64">
    <w:name w:val="C61748AF309B43F7833CBEDB37185A64"/>
  </w:style>
  <w:style w:type="paragraph" w:customStyle="1" w:styleId="EC63BAD335614911A2F96AA989196265">
    <w:name w:val="EC63BAD335614911A2F96AA989196265"/>
  </w:style>
  <w:style w:type="paragraph" w:customStyle="1" w:styleId="B2740EFFF0574E00AC733777385306B0">
    <w:name w:val="B2740EFFF0574E00AC733777385306B0"/>
  </w:style>
  <w:style w:type="paragraph" w:customStyle="1" w:styleId="D39B105E1B4E46199CF3F0E835708239">
    <w:name w:val="D39B105E1B4E46199CF3F0E835708239"/>
  </w:style>
  <w:style w:type="paragraph" w:customStyle="1" w:styleId="99D3A5D4AEDD4EDD93AB41D94495C5E8">
    <w:name w:val="99D3A5D4AEDD4EDD93AB41D94495C5E8"/>
  </w:style>
  <w:style w:type="paragraph" w:customStyle="1" w:styleId="0504D97B19A949ABB0C582FA66867B13">
    <w:name w:val="0504D97B19A949ABB0C582FA66867B13"/>
  </w:style>
  <w:style w:type="paragraph" w:customStyle="1" w:styleId="1A130AE8C24F43EF85AAA413D9F93E54">
    <w:name w:val="1A130AE8C24F43EF85AAA413D9F93E54"/>
  </w:style>
  <w:style w:type="paragraph" w:customStyle="1" w:styleId="E9AA6DBC4FA643F98313B3D3C86558A1">
    <w:name w:val="E9AA6DBC4FA643F98313B3D3C86558A1"/>
  </w:style>
  <w:style w:type="paragraph" w:customStyle="1" w:styleId="D966DD0CECCC411E9353A1D7BD72583A">
    <w:name w:val="D966DD0CECCC411E9353A1D7BD72583A"/>
  </w:style>
  <w:style w:type="paragraph" w:customStyle="1" w:styleId="29D7D53E1D614B1890D08A40700BE07E">
    <w:name w:val="29D7D53E1D614B1890D08A40700BE07E"/>
  </w:style>
  <w:style w:type="paragraph" w:customStyle="1" w:styleId="9B88EE5F90CF496DB2F2D2CAD73B2E1F">
    <w:name w:val="9B88EE5F90CF496DB2F2D2CAD73B2E1F"/>
  </w:style>
  <w:style w:type="paragraph" w:customStyle="1" w:styleId="034D959C28764AE696E10AB493E97D5D">
    <w:name w:val="034D959C28764AE696E10AB493E97D5D"/>
    <w:rsid w:val="00965045"/>
  </w:style>
  <w:style w:type="paragraph" w:customStyle="1" w:styleId="1E3BCA4AB49C4D9090B42B9AD0FA92ED">
    <w:name w:val="1E3BCA4AB49C4D9090B42B9AD0FA92ED"/>
    <w:rsid w:val="00965045"/>
  </w:style>
  <w:style w:type="paragraph" w:customStyle="1" w:styleId="510C31929F5B4FF1932B7DE38C91ED03">
    <w:name w:val="510C31929F5B4FF1932B7DE38C91ED03"/>
    <w:rsid w:val="00965045"/>
  </w:style>
  <w:style w:type="paragraph" w:customStyle="1" w:styleId="84D38847C8D740628A21A308A5690302">
    <w:name w:val="84D38847C8D740628A21A308A5690302"/>
    <w:rsid w:val="00965045"/>
  </w:style>
  <w:style w:type="paragraph" w:customStyle="1" w:styleId="95CE3D044300402A8DC34D7040DBA59E">
    <w:name w:val="95CE3D044300402A8DC34D7040DBA59E"/>
    <w:rsid w:val="00965045"/>
  </w:style>
  <w:style w:type="paragraph" w:customStyle="1" w:styleId="2B26496060E64E349369B44D76237D16">
    <w:name w:val="2B26496060E64E349369B44D76237D16"/>
    <w:rsid w:val="00965045"/>
  </w:style>
  <w:style w:type="paragraph" w:customStyle="1" w:styleId="44FC8FB4FF4B47DAAD58A2106FE6A1D6">
    <w:name w:val="44FC8FB4FF4B47DAAD58A2106FE6A1D6"/>
    <w:rsid w:val="00965045"/>
  </w:style>
  <w:style w:type="paragraph" w:customStyle="1" w:styleId="E674FFB61BFB47118111BC76D7A45731">
    <w:name w:val="E674FFB61BFB47118111BC76D7A45731"/>
    <w:rsid w:val="00965045"/>
  </w:style>
  <w:style w:type="paragraph" w:customStyle="1" w:styleId="6607DA8D36B4494C85CA94C17F950F69">
    <w:name w:val="6607DA8D36B4494C85CA94C17F950F69"/>
    <w:rsid w:val="00965045"/>
  </w:style>
  <w:style w:type="paragraph" w:customStyle="1" w:styleId="9FB1F2D706DA453F876FFBB7F463F2B4">
    <w:name w:val="9FB1F2D706DA453F876FFBB7F463F2B4"/>
    <w:rsid w:val="00965045"/>
  </w:style>
  <w:style w:type="paragraph" w:customStyle="1" w:styleId="4D071A9CAB6142938632DAF7768E7CE8">
    <w:name w:val="4D071A9CAB6142938632DAF7768E7CE8"/>
    <w:rsid w:val="00965045"/>
  </w:style>
  <w:style w:type="paragraph" w:customStyle="1" w:styleId="E01936783BD34EEB9F2D01C48CA8EC74">
    <w:name w:val="E01936783BD34EEB9F2D01C48CA8EC74"/>
    <w:rsid w:val="00965045"/>
  </w:style>
  <w:style w:type="paragraph" w:customStyle="1" w:styleId="03D24091AA0F40D1860C82FA575AB2FC">
    <w:name w:val="03D24091AA0F40D1860C82FA575AB2FC"/>
    <w:rsid w:val="00965045"/>
  </w:style>
  <w:style w:type="character" w:styleId="PlaceholderText">
    <w:name w:val="Placeholder Text"/>
    <w:basedOn w:val="DefaultParagraphFont"/>
    <w:uiPriority w:val="99"/>
    <w:semiHidden/>
    <w:rsid w:val="0096504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Carta de presentación creativa diseñada por MOO.dotx</Template>
  <TotalTime>311</TotalTime>
  <Pages>5</Pages>
  <Words>376</Words>
  <Characters>2144</Characters>
  <Application>Microsoft Office Word</Application>
  <DocSecurity>0</DocSecurity>
  <Lines>17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MANUAL DE USUARIO</dc:subject>
  <dc:creator>Stefanny</dc:creator>
  <cp:keywords/>
  <dc:description/>
  <cp:lastModifiedBy>Crhistian Camilo Segura</cp:lastModifiedBy>
  <cp:revision>39</cp:revision>
  <dcterms:created xsi:type="dcterms:W3CDTF">2017-03-04T17:08:00Z</dcterms:created>
  <dcterms:modified xsi:type="dcterms:W3CDTF">2017-03-06T21:13:00Z</dcterms:modified>
</cp:coreProperties>
</file>